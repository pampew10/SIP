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13C1" w:rsidRPr="005913C1" w:rsidRDefault="00B619F5" w:rsidP="005913C1">
      <w:pPr>
        <w:jc w:val="center"/>
        <w:rPr>
          <w:sz w:val="28"/>
          <w:szCs w:val="28"/>
        </w:rPr>
      </w:pPr>
      <w:r w:rsidRPr="005913C1">
        <w:rPr>
          <w:sz w:val="28"/>
          <w:szCs w:val="28"/>
        </w:rPr>
        <w:t>Project-04 Web attack</w:t>
      </w:r>
    </w:p>
    <w:p w:rsidR="00B619F5" w:rsidRDefault="00B619F5" w:rsidP="00B619F5">
      <w:r>
        <w:t xml:space="preserve">Software being used: Burp Suite Community Edition v1.7.36, </w:t>
      </w:r>
      <w:proofErr w:type="spellStart"/>
      <w:r>
        <w:t>WebGoat</w:t>
      </w:r>
      <w:proofErr w:type="spellEnd"/>
      <w:r>
        <w:t>.</w:t>
      </w:r>
    </w:p>
    <w:p w:rsidR="005913C1" w:rsidRDefault="005913C1" w:rsidP="00B619F5"/>
    <w:p w:rsidR="005913C1" w:rsidRDefault="005913C1" w:rsidP="00627D46">
      <w:pPr>
        <w:jc w:val="center"/>
      </w:pPr>
      <w:r>
        <w:t>Procedure:</w:t>
      </w:r>
    </w:p>
    <w:p w:rsidR="00EE1246" w:rsidRDefault="00EE1246" w:rsidP="00B619F5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246" w:rsidRDefault="00EE1246" w:rsidP="00627D46">
      <w:pPr>
        <w:ind w:firstLine="720"/>
      </w:pPr>
      <w:r>
        <w:t xml:space="preserve">This is a viewing of the fact the </w:t>
      </w:r>
      <w:proofErr w:type="spellStart"/>
      <w:r>
        <w:t>burpsuite</w:t>
      </w:r>
      <w:proofErr w:type="spellEnd"/>
      <w:r>
        <w:t xml:space="preserve"> is properly setup. This portion of the lab was not as challenging as I have some prior experience with </w:t>
      </w:r>
      <w:proofErr w:type="spellStart"/>
      <w:r>
        <w:t>burpsuite</w:t>
      </w:r>
      <w:proofErr w:type="spellEnd"/>
      <w:r>
        <w:t>. This also features the rule that was required for implementation via lab procedure.</w:t>
      </w:r>
    </w:p>
    <w:p w:rsidR="00EE1246" w:rsidRDefault="00EE1246" w:rsidP="00B619F5">
      <w:r>
        <w:rPr>
          <w:noProof/>
        </w:rPr>
        <w:lastRenderedPageBreak/>
        <w:drawing>
          <wp:inline distT="0" distB="0" distL="0" distR="0">
            <wp:extent cx="5924550" cy="3333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246" w:rsidRDefault="00A64A25" w:rsidP="00A64A25">
      <w:pPr>
        <w:ind w:firstLine="720"/>
      </w:pPr>
      <w:r>
        <w:t xml:space="preserve">This is a view of the files associated with something we will be covering in later assignments, </w:t>
      </w:r>
      <w:proofErr w:type="spellStart"/>
      <w:r>
        <w:t>hackthebox</w:t>
      </w:r>
      <w:proofErr w:type="spellEnd"/>
      <w:r>
        <w:t xml:space="preserve"> invite section. This section has many areas of interest but will be covered more in depth for the final. Some interesting non-final related areas can be covered on this web page without fear of violating certain areas of concern.</w:t>
      </w:r>
    </w:p>
    <w:p w:rsidR="00A64A25" w:rsidRDefault="00A64A25" w:rsidP="00B619F5"/>
    <w:p w:rsidR="00A64A25" w:rsidRDefault="00A64A25" w:rsidP="00A64A25">
      <w:pPr>
        <w:ind w:firstLine="720"/>
      </w:pPr>
      <w:r>
        <w:t xml:space="preserve">After viewing some of the files associated with this website it is evident that there is a lot of intentional placement along with a few silly areas in these files and the html. You will see many instances of </w:t>
      </w:r>
      <w:proofErr w:type="spellStart"/>
      <w:r>
        <w:t>js</w:t>
      </w:r>
      <w:proofErr w:type="spellEnd"/>
      <w:r>
        <w:t xml:space="preserve"> or .</w:t>
      </w:r>
      <w:proofErr w:type="spellStart"/>
      <w:r>
        <w:t>js</w:t>
      </w:r>
      <w:proofErr w:type="spellEnd"/>
      <w:r>
        <w:t xml:space="preserve"> and </w:t>
      </w:r>
      <w:proofErr w:type="spellStart"/>
      <w:r>
        <w:t>hackthebox</w:t>
      </w:r>
      <w:proofErr w:type="spellEnd"/>
      <w:r>
        <w:t xml:space="preserve"> is primarily java script. This leads me to the next picture.</w:t>
      </w:r>
    </w:p>
    <w:p w:rsidR="005913C1" w:rsidRDefault="00EE1246" w:rsidP="00B619F5">
      <w:r>
        <w:rPr>
          <w:noProof/>
        </w:rPr>
        <w:lastRenderedPageBreak/>
        <w:drawing>
          <wp:inline distT="0" distB="0" distL="0" distR="0">
            <wp:extent cx="5943600" cy="333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3C1" w:rsidRDefault="00A64A25" w:rsidP="00627D46">
      <w:pPr>
        <w:ind w:firstLine="720"/>
      </w:pPr>
      <w:r>
        <w:t xml:space="preserve">In this picture you can see I have a filter applied only to show java script related http history in the proxy section. </w:t>
      </w:r>
      <w:proofErr w:type="gramStart"/>
      <w:r>
        <w:t>The majority of</w:t>
      </w:r>
      <w:proofErr w:type="gramEnd"/>
      <w:r>
        <w:t xml:space="preserve"> information is only </w:t>
      </w:r>
      <w:proofErr w:type="spellStart"/>
      <w:r>
        <w:t>hackthebox</w:t>
      </w:r>
      <w:proofErr w:type="spellEnd"/>
      <w:r>
        <w:t xml:space="preserve"> as stated previously much of it is </w:t>
      </w:r>
      <w:r w:rsidR="008F5D2C">
        <w:t>JavaScript</w:t>
      </w:r>
      <w:r>
        <w:t>.</w:t>
      </w:r>
    </w:p>
    <w:p w:rsidR="008F5D2C" w:rsidRDefault="008F5D2C" w:rsidP="00B619F5"/>
    <w:p w:rsidR="008F5D2C" w:rsidRDefault="008F5D2C" w:rsidP="00B619F5"/>
    <w:p w:rsidR="008F5D2C" w:rsidRDefault="008F5D2C" w:rsidP="00B619F5"/>
    <w:p w:rsidR="008F5D2C" w:rsidRDefault="008F5D2C" w:rsidP="00B619F5"/>
    <w:p w:rsidR="008F5D2C" w:rsidRDefault="008F5D2C" w:rsidP="00B619F5"/>
    <w:p w:rsidR="008F5D2C" w:rsidRDefault="008F5D2C" w:rsidP="00B619F5"/>
    <w:p w:rsidR="008F5D2C" w:rsidRDefault="008F5D2C" w:rsidP="00B619F5"/>
    <w:p w:rsidR="008F5D2C" w:rsidRDefault="008F5D2C" w:rsidP="00B619F5"/>
    <w:p w:rsidR="008F5D2C" w:rsidRDefault="008F5D2C" w:rsidP="00B619F5"/>
    <w:p w:rsidR="008F5D2C" w:rsidRDefault="008F5D2C" w:rsidP="00B619F5"/>
    <w:p w:rsidR="008F5D2C" w:rsidRDefault="008F5D2C" w:rsidP="00B619F5">
      <w:r>
        <w:rPr>
          <w:noProof/>
        </w:rPr>
        <w:lastRenderedPageBreak/>
        <w:drawing>
          <wp:inline distT="0" distB="0" distL="0" distR="0">
            <wp:extent cx="5934075" cy="3343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FC3" w:rsidRDefault="008F5D2C" w:rsidP="00627D46">
      <w:pPr>
        <w:ind w:firstLine="720"/>
      </w:pPr>
      <w:r>
        <w:t xml:space="preserve">Here is a further look at the filter applied </w:t>
      </w:r>
      <w:r w:rsidR="009967F2">
        <w:t>in</w:t>
      </w:r>
      <w:r>
        <w:t xml:space="preserve"> the proxy http history section.</w:t>
      </w:r>
      <w:r w:rsidR="00D76F62">
        <w:t xml:space="preserve"> </w:t>
      </w:r>
    </w:p>
    <w:p w:rsidR="00EE1D4B" w:rsidRDefault="00EE1D4B" w:rsidP="00B619F5"/>
    <w:p w:rsidR="00EE1D4B" w:rsidRDefault="00EE1D4B" w:rsidP="00B619F5"/>
    <w:p w:rsidR="00EE1D4B" w:rsidRDefault="00461337" w:rsidP="00627D46">
      <w:pPr>
        <w:ind w:firstLine="720"/>
      </w:pPr>
      <w:r>
        <w:t xml:space="preserve">Had much trouble getting </w:t>
      </w:r>
      <w:r w:rsidR="00EE1D4B">
        <w:t>burp suite</w:t>
      </w:r>
      <w:r>
        <w:t xml:space="preserve"> and </w:t>
      </w:r>
      <w:r w:rsidR="00EE1D4B">
        <w:t>web goat</w:t>
      </w:r>
      <w:r>
        <w:t xml:space="preserve"> working but later found that </w:t>
      </w:r>
      <w:r w:rsidR="00EE1D4B">
        <w:t>Firefox</w:t>
      </w:r>
      <w:r>
        <w:t xml:space="preserve"> by default ignores proxy requests </w:t>
      </w:r>
      <w:r w:rsidR="00EE1D4B">
        <w:t>related to the local network. After removing this rule everything worked as it should.</w:t>
      </w:r>
    </w:p>
    <w:p w:rsidR="00EE1D4B" w:rsidRDefault="00EE1D4B" w:rsidP="00B619F5"/>
    <w:p w:rsidR="00EE1D4B" w:rsidRDefault="00EE1D4B" w:rsidP="00B619F5">
      <w:r>
        <w:t>The link used to find this answer</w:t>
      </w:r>
    </w:p>
    <w:p w:rsidR="00EE1D4B" w:rsidRDefault="007B50E4" w:rsidP="00B619F5">
      <w:hyperlink r:id="rId9" w:history="1">
        <w:r w:rsidR="00EE1D4B">
          <w:rPr>
            <w:rStyle w:val="Hyperlink"/>
          </w:rPr>
          <w:t>https://support.portswigger.net/customer/portal/questions/17270165-burp-suite-is-unable-to-intercept-traffic-to-and-from-webgoat-localhost-</w:t>
        </w:r>
      </w:hyperlink>
    </w:p>
    <w:p w:rsidR="00EE1D4B" w:rsidRDefault="00EE1D4B" w:rsidP="00B619F5"/>
    <w:p w:rsidR="00D76F62" w:rsidRDefault="00A23E62" w:rsidP="00683792">
      <w:pPr>
        <w:ind w:firstLine="720"/>
      </w:pPr>
      <w:r>
        <w:lastRenderedPageBreak/>
        <w:t xml:space="preserve">After venturing and realizing the ability you have with changing information being sent and received </w:t>
      </w:r>
      <w:r w:rsidR="004236FC">
        <w:t>with vulnerable applications through burp suite the limits are endless. It is all up to the individual on whether they can exploit the system being used or not.</w:t>
      </w:r>
    </w:p>
    <w:p w:rsidR="00683792" w:rsidRDefault="00683792" w:rsidP="00B619F5"/>
    <w:p w:rsidR="00D76F62" w:rsidRDefault="00451B43" w:rsidP="00683792">
      <w:pPr>
        <w:ind w:firstLine="720"/>
      </w:pPr>
      <w:r>
        <w:t xml:space="preserve">While messing around with </w:t>
      </w:r>
      <w:r w:rsidR="001D2E71">
        <w:t>web goat</w:t>
      </w:r>
      <w:r>
        <w:t xml:space="preserve"> the primary tools used were proxy, target, intruder, and repeater. Intruder was used for payloads to attempt brute force on some of the logins.</w:t>
      </w:r>
    </w:p>
    <w:p w:rsidR="00D76F62" w:rsidRDefault="00D76F62" w:rsidP="00B619F5"/>
    <w:p w:rsidR="001D2E71" w:rsidRDefault="001D2E71" w:rsidP="00627D46">
      <w:pPr>
        <w:jc w:val="center"/>
      </w:pPr>
      <w:r>
        <w:t>Mission 1 “Admin Lost Password”</w:t>
      </w:r>
      <w:r w:rsidR="00881227">
        <w:t xml:space="preserve"> NOTABLES</w:t>
      </w:r>
    </w:p>
    <w:p w:rsidR="00683792" w:rsidRDefault="00683792" w:rsidP="00683792"/>
    <w:p w:rsidR="001D2E71" w:rsidRDefault="001D2E71" w:rsidP="00683792">
      <w:pPr>
        <w:ind w:firstLine="720"/>
      </w:pPr>
      <w:r>
        <w:t xml:space="preserve">Password and username are sent to server and a response of true or false is sent back. After searching html </w:t>
      </w:r>
      <w:r w:rsidR="00881227">
        <w:t>an id was found under “</w:t>
      </w:r>
      <w:proofErr w:type="spellStart"/>
      <w:r w:rsidR="00881227">
        <w:t>AuthenticationFlaws-Passwordreset</w:t>
      </w:r>
      <w:proofErr w:type="spellEnd"/>
      <w:r w:rsidR="00881227">
        <w:t xml:space="preserve">”. </w:t>
      </w:r>
      <w:r w:rsidR="00E34D82">
        <w:t>To base knowledge no console input is allowed.</w:t>
      </w:r>
      <w:r w:rsidR="00273ADB">
        <w:t xml:space="preserve"> Further progress made after applying this knowledge.</w:t>
      </w:r>
    </w:p>
    <w:p w:rsidR="00CB5ADE" w:rsidRDefault="00CB5ADE" w:rsidP="00B619F5">
      <w:r>
        <w:tab/>
        <w:t>Another observation made while learning how this works was that the web server logs login attempts and flag attempts as you can see in this screenshot.</w:t>
      </w:r>
    </w:p>
    <w:p w:rsidR="00CB5ADE" w:rsidRDefault="00CB5ADE" w:rsidP="00CB5ADE">
      <w:pPr>
        <w:jc w:val="center"/>
      </w:pPr>
      <w:r>
        <w:rPr>
          <w:noProof/>
        </w:rPr>
        <w:drawing>
          <wp:inline distT="0" distB="0" distL="0" distR="0">
            <wp:extent cx="3484880" cy="149225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63D" w:rsidRDefault="00EC66C2" w:rsidP="00627D46">
      <w:pPr>
        <w:jc w:val="center"/>
      </w:pPr>
      <w:r>
        <w:t>Conclusion</w:t>
      </w:r>
    </w:p>
    <w:p w:rsidR="00683792" w:rsidRDefault="00683792" w:rsidP="00B619F5"/>
    <w:p w:rsidR="00EC66C2" w:rsidRDefault="00EC66C2" w:rsidP="00683792">
      <w:pPr>
        <w:ind w:firstLine="720"/>
      </w:pPr>
      <w:r>
        <w:t>Everything can be exploited if enough information can be gather</w:t>
      </w:r>
      <w:r w:rsidR="00565C82">
        <w:t>ed</w:t>
      </w:r>
      <w:r>
        <w:t xml:space="preserve"> and an understanding can be built around the item. By using burp suite</w:t>
      </w:r>
      <w:r w:rsidR="00565C82">
        <w:t xml:space="preserve"> in the scenarios for this lab a real understanding of how powerful in the correct hands an application like this can be. This session and extensive </w:t>
      </w:r>
      <w:r w:rsidR="00565C82">
        <w:lastRenderedPageBreak/>
        <w:t xml:space="preserve">time done on this project has </w:t>
      </w:r>
      <w:r w:rsidR="00683792">
        <w:t>led</w:t>
      </w:r>
      <w:r w:rsidR="00565C82">
        <w:t xml:space="preserve"> me to a new understanding of burp suite one I did not have prior.</w:t>
      </w:r>
      <w:r w:rsidR="001F0666">
        <w:t xml:space="preserve"> Applications don’t always work perfectly and there is always going to be that small sliver of information or mess up that causes more avenues to open.</w:t>
      </w:r>
      <w:r w:rsidR="00CB5ADE">
        <w:t xml:space="preserve"> </w:t>
      </w:r>
    </w:p>
    <w:p w:rsidR="00AE763D" w:rsidRDefault="00AE763D" w:rsidP="00B619F5"/>
    <w:p w:rsidR="00AE763D" w:rsidRDefault="00AE763D" w:rsidP="00B619F5"/>
    <w:p w:rsidR="00AE763D" w:rsidRDefault="00AE763D" w:rsidP="00B619F5"/>
    <w:p w:rsidR="00AE763D" w:rsidRDefault="00AE763D" w:rsidP="00B619F5"/>
    <w:p w:rsidR="00AE763D" w:rsidRDefault="00AE763D" w:rsidP="00B619F5"/>
    <w:p w:rsidR="00AE763D" w:rsidRDefault="00AE763D" w:rsidP="00B619F5"/>
    <w:p w:rsidR="007B50E4" w:rsidRDefault="007B50E4" w:rsidP="00B619F5"/>
    <w:p w:rsidR="007B50E4" w:rsidRDefault="007B50E4" w:rsidP="00B619F5"/>
    <w:p w:rsidR="007B50E4" w:rsidRDefault="007B50E4" w:rsidP="00B619F5"/>
    <w:p w:rsidR="007B50E4" w:rsidRDefault="007B50E4" w:rsidP="00B619F5"/>
    <w:p w:rsidR="007B50E4" w:rsidRDefault="007B50E4" w:rsidP="00B619F5"/>
    <w:p w:rsidR="007B50E4" w:rsidRDefault="007B50E4" w:rsidP="00B619F5"/>
    <w:p w:rsidR="007B50E4" w:rsidRDefault="007B50E4" w:rsidP="00B619F5"/>
    <w:p w:rsidR="007B50E4" w:rsidRDefault="007B50E4" w:rsidP="00B619F5"/>
    <w:p w:rsidR="007B50E4" w:rsidRDefault="007B50E4" w:rsidP="00B619F5"/>
    <w:p w:rsidR="007B50E4" w:rsidRDefault="007B50E4" w:rsidP="00B619F5"/>
    <w:p w:rsidR="007B50E4" w:rsidRDefault="007B50E4" w:rsidP="00B619F5"/>
    <w:p w:rsidR="007B50E4" w:rsidRDefault="007B50E4" w:rsidP="00B619F5">
      <w:bookmarkStart w:id="0" w:name="_GoBack"/>
      <w:bookmarkEnd w:id="0"/>
    </w:p>
    <w:p w:rsidR="00AE763D" w:rsidRDefault="00AE763D" w:rsidP="00B619F5"/>
    <w:p w:rsidR="00D76F62" w:rsidRDefault="00D76F62" w:rsidP="00B619F5"/>
    <w:p w:rsidR="009967F2" w:rsidRDefault="00E64699" w:rsidP="00B619F5">
      <w:r>
        <w:lastRenderedPageBreak/>
        <w:t>Commands used</w:t>
      </w:r>
    </w:p>
    <w:p w:rsidR="00B757A9" w:rsidRDefault="00B757A9" w:rsidP="00E64699">
      <w:pPr>
        <w:rPr>
          <w:rStyle w:val="Hyperlink"/>
        </w:rPr>
      </w:pPr>
      <w:proofErr w:type="spellStart"/>
      <w:r w:rsidRPr="00E64699">
        <w:t>wget</w:t>
      </w:r>
      <w:proofErr w:type="spellEnd"/>
      <w:r w:rsidRPr="00E64699">
        <w:t xml:space="preserve"> -nd </w:t>
      </w:r>
      <w:hyperlink r:id="rId11" w:tgtFrame="_blank" w:history="1">
        <w:r w:rsidRPr="00E64699">
          <w:rPr>
            <w:rStyle w:val="Hyperlink"/>
          </w:rPr>
          <w:t>https://github.com/WebGoat/WebGoat/releases/download/v8.0.0.M15/webgoat-server-8.0.0.M15.jar (Links to an external site.)Links to an external site.</w:t>
        </w:r>
      </w:hyperlink>
    </w:p>
    <w:p w:rsidR="002E6D16" w:rsidRDefault="002E6D16" w:rsidP="00E64699">
      <w:r>
        <w:t>18:32-5/30/19</w:t>
      </w:r>
    </w:p>
    <w:p w:rsidR="00E64699" w:rsidRPr="00E64699" w:rsidRDefault="00E64699" w:rsidP="00E64699"/>
    <w:p w:rsidR="00E64699" w:rsidRPr="00E64699" w:rsidRDefault="00E64699" w:rsidP="00E64699">
      <w:r w:rsidRPr="00E64699">
        <w:t xml:space="preserve">java --add-modules </w:t>
      </w:r>
      <w:proofErr w:type="spellStart"/>
      <w:proofErr w:type="gramStart"/>
      <w:r w:rsidRPr="00E64699">
        <w:t>java.xml.bind</w:t>
      </w:r>
      <w:proofErr w:type="spellEnd"/>
      <w:proofErr w:type="gramEnd"/>
      <w:r w:rsidRPr="00E64699">
        <w:t xml:space="preserve"> -jar webgoat-server-8.0.0.M15.jar --</w:t>
      </w:r>
      <w:proofErr w:type="spellStart"/>
      <w:r w:rsidRPr="00E64699">
        <w:t>server.port</w:t>
      </w:r>
      <w:proofErr w:type="spellEnd"/>
      <w:r w:rsidRPr="00E64699">
        <w:t>=9090 --</w:t>
      </w:r>
      <w:proofErr w:type="spellStart"/>
      <w:r w:rsidRPr="00E64699">
        <w:t>server.address</w:t>
      </w:r>
      <w:proofErr w:type="spellEnd"/>
      <w:r w:rsidRPr="00E64699">
        <w:t>=127.0.0.1</w:t>
      </w:r>
    </w:p>
    <w:p w:rsidR="00B757A9" w:rsidRDefault="002E6D16" w:rsidP="00B619F5">
      <w:r>
        <w:t>18:32-5/30/19</w:t>
      </w:r>
    </w:p>
    <w:p w:rsidR="002E6D16" w:rsidRDefault="002E6D16" w:rsidP="00B619F5"/>
    <w:p w:rsidR="009967F2" w:rsidRDefault="00E64699" w:rsidP="00B619F5">
      <w:r>
        <w:t xml:space="preserve">Proxy used 127.0.0.1:9090 instead of :8080 as </w:t>
      </w:r>
      <w:proofErr w:type="spellStart"/>
      <w:r>
        <w:t>burpsuite</w:t>
      </w:r>
      <w:proofErr w:type="spellEnd"/>
      <w:r>
        <w:t xml:space="preserve"> is on 8080.</w:t>
      </w:r>
    </w:p>
    <w:p w:rsidR="002E6D16" w:rsidRDefault="002E6D16" w:rsidP="00B619F5">
      <w:r>
        <w:t>15:23-5/31/19</w:t>
      </w:r>
    </w:p>
    <w:sectPr w:rsidR="002E6D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AD54DA4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D9C6C6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05867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630D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6C6A1B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95E721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506D56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C381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27A6B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3CE56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B403B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E5A2B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64720D9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5AB511F3"/>
    <w:multiLevelType w:val="multilevel"/>
    <w:tmpl w:val="9B1ADF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672E172A"/>
    <w:multiLevelType w:val="multilevel"/>
    <w:tmpl w:val="06707A1E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1"/>
  </w:num>
  <w:num w:numId="2">
    <w:abstractNumId w:val="10"/>
  </w:num>
  <w:num w:numId="3">
    <w:abstractNumId w:val="14"/>
  </w:num>
  <w:num w:numId="4">
    <w:abstractNumId w:val="12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YzNjY3sjA1MDIzNDRW0lEKTi0uzszPAykwrgUAjl+1lywAAAA="/>
  </w:docVars>
  <w:rsids>
    <w:rsidRoot w:val="00B619F5"/>
    <w:rsid w:val="000005E5"/>
    <w:rsid w:val="001D2E71"/>
    <w:rsid w:val="001F0666"/>
    <w:rsid w:val="00273ADB"/>
    <w:rsid w:val="002E6D16"/>
    <w:rsid w:val="004236FC"/>
    <w:rsid w:val="00442B3C"/>
    <w:rsid w:val="00451B43"/>
    <w:rsid w:val="00461337"/>
    <w:rsid w:val="00565C82"/>
    <w:rsid w:val="005913C1"/>
    <w:rsid w:val="005E7144"/>
    <w:rsid w:val="00627D46"/>
    <w:rsid w:val="00683792"/>
    <w:rsid w:val="006F7B6A"/>
    <w:rsid w:val="007B50E4"/>
    <w:rsid w:val="00881227"/>
    <w:rsid w:val="008F5D2C"/>
    <w:rsid w:val="009967F2"/>
    <w:rsid w:val="00A23E62"/>
    <w:rsid w:val="00A64A25"/>
    <w:rsid w:val="00AE763D"/>
    <w:rsid w:val="00B619F5"/>
    <w:rsid w:val="00B6421B"/>
    <w:rsid w:val="00B757A9"/>
    <w:rsid w:val="00BB17DE"/>
    <w:rsid w:val="00BD407B"/>
    <w:rsid w:val="00C514B3"/>
    <w:rsid w:val="00CB5ADE"/>
    <w:rsid w:val="00CC1FC3"/>
    <w:rsid w:val="00D76F62"/>
    <w:rsid w:val="00D87780"/>
    <w:rsid w:val="00E34D82"/>
    <w:rsid w:val="00E64699"/>
    <w:rsid w:val="00E94641"/>
    <w:rsid w:val="00EC66C2"/>
    <w:rsid w:val="00EE1246"/>
    <w:rsid w:val="00EE1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F7659"/>
  <w15:chartTrackingRefBased/>
  <w15:docId w15:val="{5D35C4F8-928C-4C21-A4A4-BED2B2743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4"/>
        <w:szCs w:val="24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2B3C"/>
  </w:style>
  <w:style w:type="paragraph" w:styleId="Heading1">
    <w:name w:val="heading 1"/>
    <w:basedOn w:val="Normal"/>
    <w:next w:val="Normal"/>
    <w:link w:val="Heading1Char"/>
    <w:uiPriority w:val="9"/>
    <w:qFormat/>
    <w:rsid w:val="00442B3C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2B3C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2B3C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2B3C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2B3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2B3C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2B3C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2B3C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2B3C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Pr>
      <w:i/>
    </w:rPr>
  </w:style>
  <w:style w:type="character" w:customStyle="1" w:styleId="QuoteChar">
    <w:name w:val="Quote Char"/>
    <w:basedOn w:val="DefaultParagraphFont"/>
    <w:link w:val="Quote"/>
    <w:uiPriority w:val="29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/>
      <w:sz w:val="24"/>
    </w:rPr>
  </w:style>
  <w:style w:type="character" w:styleId="SubtleEmphasis">
    <w:name w:val="Subtle Emphasis"/>
    <w:uiPriority w:val="19"/>
    <w:qFormat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Caption">
    <w:name w:val="caption"/>
    <w:basedOn w:val="Normal"/>
    <w:next w:val="Normal"/>
    <w:uiPriority w:val="35"/>
    <w:semiHidden/>
    <w:unhideWhenUsed/>
    <w:rsid w:val="000005E5"/>
    <w:pPr>
      <w:spacing w:after="200" w:line="240" w:lineRule="auto"/>
    </w:pPr>
    <w:rPr>
      <w:i/>
      <w:iCs/>
      <w:color w:val="6E747A" w:themeColor="text2"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05E5"/>
    <w:pPr>
      <w:spacing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5E5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0005E5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005E5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0005E5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005E5"/>
    <w:rPr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0005E5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05E5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05E5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05E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05E5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005E5"/>
    <w:pPr>
      <w:spacing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005E5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005E5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05E5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0005E5"/>
    <w:pPr>
      <w:spacing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005E5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05E5"/>
    <w:rPr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005E5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0005E5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005E5"/>
    <w:pPr>
      <w:spacing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05E5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0005E5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0005E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005E5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0005E5"/>
    <w:pPr>
      <w:spacing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005E5"/>
    <w:rPr>
      <w:rFonts w:ascii="Consolas" w:hAnsi="Consolas"/>
      <w:sz w:val="22"/>
      <w:szCs w:val="21"/>
    </w:rPr>
  </w:style>
  <w:style w:type="paragraph" w:styleId="BlockText">
    <w:name w:val="Block Text"/>
    <w:basedOn w:val="Normal"/>
    <w:uiPriority w:val="99"/>
    <w:semiHidden/>
    <w:unhideWhenUsed/>
    <w:rsid w:val="000005E5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cstheme="minorBidi"/>
      <w:i/>
      <w:iCs/>
      <w:color w:val="1F4E79" w:themeColor="accent1" w:themeShade="80"/>
    </w:rPr>
  </w:style>
  <w:style w:type="character" w:styleId="Hyperlink">
    <w:name w:val="Hyperlink"/>
    <w:basedOn w:val="DefaultParagraphFont"/>
    <w:uiPriority w:val="99"/>
    <w:unhideWhenUsed/>
    <w:rsid w:val="000005E5"/>
    <w:rPr>
      <w:color w:val="806000" w:themeColor="accent4" w:themeShade="80"/>
      <w:u w:val="single"/>
    </w:rPr>
  </w:style>
  <w:style w:type="character" w:styleId="PlaceholderText">
    <w:name w:val="Placeholder Text"/>
    <w:basedOn w:val="DefaultParagraphFont"/>
    <w:uiPriority w:val="99"/>
    <w:semiHidden/>
    <w:rsid w:val="000005E5"/>
    <w:rPr>
      <w:color w:val="52565B" w:themeColor="text2" w:themeShade="BF"/>
    </w:rPr>
  </w:style>
  <w:style w:type="character" w:customStyle="1" w:styleId="screenreader-only">
    <w:name w:val="screenreader-only"/>
    <w:basedOn w:val="DefaultParagraphFont"/>
    <w:rsid w:val="00B757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398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WebGoat/WebGoat/releases/download/v8.0.0.M15/webgoat-server-8.0.0.M15.jar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support.portswigger.net/customer/portal/questions/17270165-burp-suite-is-unable-to-intercept-traffic-to-and-from-webgoat-localhost-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O:\Users\ANDMADDO\AppData\Roaming\Microsoft\Templates\Classic%20doub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6E747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F7B615"/>
      </a:hlink>
      <a:folHlink>
        <a:srgbClr val="704404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Classic double spaced (blank)</Template>
  <TotalTime>830</TotalTime>
  <Pages>7</Pages>
  <Words>570</Words>
  <Characters>3254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MADDOX</dc:creator>
  <cp:lastModifiedBy>ANDREW MADDOX</cp:lastModifiedBy>
  <cp:revision>25</cp:revision>
  <dcterms:created xsi:type="dcterms:W3CDTF">2019-05-29T20:01:00Z</dcterms:created>
  <dcterms:modified xsi:type="dcterms:W3CDTF">2019-06-01T01:43:00Z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LocalizationTags">
    <vt:lpwstr/>
  </property>
  <property fmtid="{D5CDD505-2E9C-101B-9397-08002B2CF9AE}" pid="5" name="Feature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